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88F8D7" w14:textId="77777777" w:rsidR="007D64B1" w:rsidRDefault="007D64B1" w:rsidP="007D64B1">
      <w:pPr>
        <w:pStyle w:val="Standard"/>
        <w:jc w:val="both"/>
      </w:pPr>
    </w:p>
    <w:p w14:paraId="69D8F02E" w14:textId="2C18D941" w:rsidR="007D64B1" w:rsidRDefault="007D64B1" w:rsidP="007D64B1">
      <w:pPr>
        <w:pStyle w:val="Standard"/>
        <w:jc w:val="both"/>
      </w:pPr>
    </w:p>
    <w:p w14:paraId="4EADD776" w14:textId="3D4AC6B4" w:rsidR="007D64B1" w:rsidRDefault="007D64B1" w:rsidP="007D64B1">
      <w:pPr>
        <w:pStyle w:val="Standard"/>
        <w:jc w:val="both"/>
      </w:pPr>
      <w:r>
        <w:t>Date: 26/07/2024</w:t>
      </w:r>
    </w:p>
    <w:p w14:paraId="7E2FB623" w14:textId="77777777" w:rsidR="007D64B1" w:rsidRPr="00B754D2" w:rsidRDefault="007D64B1" w:rsidP="007D64B1">
      <w:pPr>
        <w:pStyle w:val="Standard"/>
        <w:jc w:val="both"/>
        <w:rPr>
          <w:sz w:val="4"/>
          <w:szCs w:val="8"/>
        </w:rPr>
      </w:pPr>
    </w:p>
    <w:p w14:paraId="076B489E" w14:textId="224D5AE7" w:rsidR="007D64B1" w:rsidRDefault="007D64B1" w:rsidP="007D64B1">
      <w:pPr>
        <w:pStyle w:val="Standard"/>
        <w:jc w:val="both"/>
      </w:pPr>
      <w:r>
        <w:t>To,</w:t>
      </w:r>
    </w:p>
    <w:p w14:paraId="39CD7817" w14:textId="393CAC7F" w:rsidR="007D64B1" w:rsidRDefault="007D64B1" w:rsidP="007D64B1">
      <w:pPr>
        <w:pStyle w:val="Standard"/>
        <w:jc w:val="both"/>
      </w:pPr>
      <w:r>
        <w:tab/>
        <w:t xml:space="preserve">Al </w:t>
      </w:r>
      <w:proofErr w:type="spellStart"/>
      <w:r>
        <w:t>Fardan</w:t>
      </w:r>
      <w:proofErr w:type="spellEnd"/>
      <w:r>
        <w:t xml:space="preserve"> Exchange</w:t>
      </w:r>
    </w:p>
    <w:p w14:paraId="1A84E805" w14:textId="50750743" w:rsidR="007D64B1" w:rsidRDefault="007D64B1" w:rsidP="007D64B1">
      <w:pPr>
        <w:pStyle w:val="Standard"/>
        <w:jc w:val="both"/>
      </w:pPr>
      <w:r>
        <w:tab/>
        <w:t>E-money Department (WPS)</w:t>
      </w:r>
    </w:p>
    <w:p w14:paraId="77C5BD3D" w14:textId="6D5824A2" w:rsidR="007D64B1" w:rsidRDefault="007D64B1" w:rsidP="007D64B1">
      <w:pPr>
        <w:pStyle w:val="Standard"/>
        <w:jc w:val="both"/>
      </w:pPr>
      <w:r>
        <w:tab/>
        <w:t>Sharjah</w:t>
      </w:r>
    </w:p>
    <w:p w14:paraId="77F9BA8D" w14:textId="01D31601" w:rsidR="007D64B1" w:rsidRPr="00B754D2" w:rsidRDefault="007D64B1" w:rsidP="007D64B1">
      <w:pPr>
        <w:pStyle w:val="Standard"/>
        <w:jc w:val="both"/>
        <w:rPr>
          <w:sz w:val="4"/>
          <w:szCs w:val="8"/>
        </w:rPr>
      </w:pPr>
    </w:p>
    <w:p w14:paraId="4276BAEB" w14:textId="6E510CD5" w:rsidR="007D64B1" w:rsidRDefault="007D64B1" w:rsidP="007D64B1">
      <w:pPr>
        <w:pStyle w:val="Standard"/>
        <w:jc w:val="both"/>
      </w:pPr>
      <w:r>
        <w:t>Sub:</w:t>
      </w:r>
      <w:r>
        <w:tab/>
        <w:t>Adding New Employee</w:t>
      </w:r>
      <w:r>
        <w:t xml:space="preserve"> – Company </w:t>
      </w:r>
      <w:r w:rsidR="00D33166">
        <w:t>GL</w:t>
      </w:r>
      <w:r w:rsidR="00EF208D">
        <w:t>#</w:t>
      </w:r>
      <w:r w:rsidR="00EF208D" w:rsidRPr="00EF208D">
        <w:t xml:space="preserve"> </w:t>
      </w:r>
      <w:r w:rsidR="00EF208D" w:rsidRPr="00EF208D">
        <w:t>906719</w:t>
      </w:r>
      <w:r w:rsidR="00EF208D">
        <w:t xml:space="preserve"> - </w:t>
      </w:r>
      <w:r w:rsidR="00EF208D" w:rsidRPr="00EF208D">
        <w:t xml:space="preserve">M </w:t>
      </w:r>
      <w:proofErr w:type="spellStart"/>
      <w:r w:rsidR="00EF208D" w:rsidRPr="00EF208D">
        <w:t>M</w:t>
      </w:r>
      <w:proofErr w:type="spellEnd"/>
      <w:r w:rsidR="00EF208D" w:rsidRPr="00EF208D">
        <w:t xml:space="preserve"> R PROJECT MANAGEMENT SERVICES L.L.C</w:t>
      </w:r>
    </w:p>
    <w:p w14:paraId="5FEDA169" w14:textId="21A6028E" w:rsidR="007D64B1" w:rsidRPr="00B754D2" w:rsidRDefault="007D64B1" w:rsidP="007D64B1">
      <w:pPr>
        <w:pStyle w:val="Standard"/>
        <w:jc w:val="both"/>
        <w:rPr>
          <w:sz w:val="4"/>
          <w:szCs w:val="8"/>
        </w:rPr>
      </w:pPr>
    </w:p>
    <w:p w14:paraId="3A562365" w14:textId="2665A54A" w:rsidR="007D64B1" w:rsidRDefault="007D64B1" w:rsidP="007D64B1">
      <w:pPr>
        <w:pStyle w:val="Standard"/>
        <w:jc w:val="both"/>
      </w:pPr>
      <w:r>
        <w:t>Dear Sir,</w:t>
      </w:r>
    </w:p>
    <w:p w14:paraId="1598A2E6" w14:textId="401D7017" w:rsidR="007D64B1" w:rsidRDefault="007D64B1" w:rsidP="007D64B1">
      <w:pPr>
        <w:pStyle w:val="Standard"/>
        <w:jc w:val="both"/>
      </w:pPr>
      <w:r>
        <w:t xml:space="preserve">This is the confirmation letter to transfer the salary of Mrs./ </w:t>
      </w:r>
      <w:r w:rsidRPr="00741170">
        <w:rPr>
          <w:u w:val="single"/>
        </w:rPr>
        <w:t xml:space="preserve">Samar Mamdouh Mohsen </w:t>
      </w:r>
      <w:proofErr w:type="spellStart"/>
      <w:r w:rsidRPr="00741170">
        <w:rPr>
          <w:u w:val="single"/>
        </w:rPr>
        <w:t>Elghazaly</w:t>
      </w:r>
      <w:proofErr w:type="spellEnd"/>
      <w:r>
        <w:rPr>
          <w:u w:val="single"/>
        </w:rPr>
        <w:t xml:space="preserve"> </w:t>
      </w:r>
      <w:r>
        <w:t>to his below mentioned bank account.</w:t>
      </w:r>
    </w:p>
    <w:p w14:paraId="1BAE16CA" w14:textId="06C64544" w:rsidR="007D64B1" w:rsidRPr="00B754D2" w:rsidRDefault="007D64B1" w:rsidP="007D64B1">
      <w:pPr>
        <w:pStyle w:val="Standard"/>
        <w:jc w:val="both"/>
        <w:rPr>
          <w:sz w:val="2"/>
          <w:szCs w:val="8"/>
        </w:rPr>
      </w:pPr>
    </w:p>
    <w:p w14:paraId="00AD16EF" w14:textId="77777777" w:rsidR="007D64B1" w:rsidRDefault="007D64B1" w:rsidP="007D64B1">
      <w:pPr>
        <w:pStyle w:val="Standard"/>
        <w:jc w:val="both"/>
      </w:pPr>
      <w:r>
        <w:t xml:space="preserve">Employee Name: </w:t>
      </w:r>
      <w:r w:rsidRPr="00741170">
        <w:t xml:space="preserve">Samar Mamdouh Mohsen </w:t>
      </w:r>
      <w:proofErr w:type="spellStart"/>
      <w:r w:rsidRPr="00741170">
        <w:t>Elghazaly</w:t>
      </w:r>
      <w:proofErr w:type="spellEnd"/>
    </w:p>
    <w:p w14:paraId="0B55703F" w14:textId="6A93B59D" w:rsidR="007D64B1" w:rsidRDefault="007D64B1" w:rsidP="007D64B1">
      <w:pPr>
        <w:pStyle w:val="Standard"/>
        <w:jc w:val="both"/>
      </w:pPr>
      <w:r>
        <w:t xml:space="preserve">Personal No: </w:t>
      </w:r>
      <w:r w:rsidRPr="00741170">
        <w:t>0215891746101</w:t>
      </w:r>
    </w:p>
    <w:p w14:paraId="67BFD4D0" w14:textId="77777777" w:rsidR="007D64B1" w:rsidRDefault="007D64B1" w:rsidP="007D64B1">
      <w:pPr>
        <w:pStyle w:val="Standard"/>
        <w:jc w:val="both"/>
      </w:pPr>
      <w:r>
        <w:t>Bank Name: Emirates NBD</w:t>
      </w:r>
    </w:p>
    <w:p w14:paraId="4554102F" w14:textId="24E3F85C" w:rsidR="007D64B1" w:rsidRDefault="007D64B1" w:rsidP="007D64B1">
      <w:pPr>
        <w:pStyle w:val="Standard"/>
        <w:jc w:val="both"/>
      </w:pPr>
      <w:r>
        <w:t xml:space="preserve">IBAN: </w:t>
      </w:r>
      <w:r w:rsidRPr="00741170">
        <w:t>AE32 0260 0002 1589 1746 101</w:t>
      </w:r>
    </w:p>
    <w:p w14:paraId="44FDAA59" w14:textId="56AD41F3" w:rsidR="007D64B1" w:rsidRDefault="007D64B1" w:rsidP="007D64B1">
      <w:pPr>
        <w:pStyle w:val="Standard"/>
        <w:jc w:val="both"/>
      </w:pPr>
      <w:r>
        <w:t xml:space="preserve">Bank WPS routing code no: </w:t>
      </w:r>
      <w:r w:rsidRPr="007D64B1">
        <w:rPr>
          <w:rFonts w:ascii="Arial" w:hAnsi="Arial" w:cs="Arial"/>
          <w:color w:val="202124"/>
          <w:sz w:val="21"/>
          <w:szCs w:val="21"/>
          <w:shd w:val="clear" w:color="auto" w:fill="FFFFFF"/>
        </w:rPr>
        <w:t>302620122</w:t>
      </w:r>
    </w:p>
    <w:p w14:paraId="527CF8EA" w14:textId="49376E16" w:rsidR="007D64B1" w:rsidRPr="00B754D2" w:rsidRDefault="007D64B1" w:rsidP="007D64B1">
      <w:pPr>
        <w:pStyle w:val="Standard"/>
        <w:jc w:val="both"/>
        <w:rPr>
          <w:sz w:val="4"/>
          <w:szCs w:val="8"/>
        </w:rPr>
      </w:pPr>
    </w:p>
    <w:p w14:paraId="1F660805" w14:textId="77777777" w:rsidR="007D64B1" w:rsidRDefault="007D64B1" w:rsidP="007D64B1">
      <w:pPr>
        <w:pStyle w:val="Standard"/>
        <w:jc w:val="both"/>
      </w:pPr>
      <w:r>
        <w:t>Thanks</w:t>
      </w:r>
    </w:p>
    <w:p w14:paraId="284E6795" w14:textId="0E23CA0D" w:rsidR="007D64B1" w:rsidRDefault="007D64B1" w:rsidP="007D64B1">
      <w:pPr>
        <w:pStyle w:val="Standard"/>
        <w:jc w:val="both"/>
      </w:pPr>
      <w:r>
        <w:t>Authorized Name:</w:t>
      </w:r>
      <w:r>
        <w:rPr>
          <w:rFonts w:hint="cs"/>
          <w:rtl/>
        </w:rPr>
        <w:t xml:space="preserve">  </w:t>
      </w:r>
      <w:r>
        <w:t xml:space="preserve"> </w:t>
      </w:r>
      <w:proofErr w:type="spellStart"/>
      <w:r>
        <w:t>Redha</w:t>
      </w:r>
      <w:proofErr w:type="spellEnd"/>
      <w:r>
        <w:t xml:space="preserve"> Darwish Al </w:t>
      </w:r>
      <w:proofErr w:type="spellStart"/>
      <w:r>
        <w:t>Rahma</w:t>
      </w:r>
      <w:proofErr w:type="spellEnd"/>
    </w:p>
    <w:p w14:paraId="62E888B5" w14:textId="4D0BEE49" w:rsidR="007D64B1" w:rsidRDefault="007D64B1" w:rsidP="007D64B1">
      <w:pPr>
        <w:pStyle w:val="Standard"/>
        <w:jc w:val="both"/>
      </w:pPr>
      <w:r>
        <w:t>Designation</w:t>
      </w:r>
      <w:r>
        <w:t>: CEO</w:t>
      </w:r>
    </w:p>
    <w:p w14:paraId="0DD16FD5" w14:textId="1A616877" w:rsidR="007D64B1" w:rsidRDefault="007D64B1" w:rsidP="007D64B1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4CBA11" wp14:editId="3D680B7E">
            <wp:simplePos x="0" y="0"/>
            <wp:positionH relativeFrom="column">
              <wp:posOffset>-114592</wp:posOffset>
            </wp:positionH>
            <wp:positionV relativeFrom="paragraph">
              <wp:posOffset>79894</wp:posOffset>
            </wp:positionV>
            <wp:extent cx="1458595" cy="1441450"/>
            <wp:effectExtent l="0" t="0" r="0" b="0"/>
            <wp:wrapNone/>
            <wp:docPr id="763747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7554" name="Picture 7637475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Sign &amp; company seal:</w:t>
      </w:r>
    </w:p>
    <w:p w14:paraId="36BBFD52" w14:textId="295A5761" w:rsidR="007D64B1" w:rsidRPr="00B754D2" w:rsidRDefault="007D64B1" w:rsidP="007D64B1">
      <w:pPr>
        <w:jc w:val="both"/>
      </w:pPr>
    </w:p>
    <w:p w14:paraId="021F5FBF" w14:textId="09D6DEC3" w:rsidR="0026404E" w:rsidRPr="007D64B1" w:rsidRDefault="007D64B1" w:rsidP="007D64B1">
      <w:r>
        <w:rPr>
          <w:noProof/>
        </w:rPr>
        <w:drawing>
          <wp:anchor distT="0" distB="0" distL="114300" distR="114300" simplePos="0" relativeHeight="251658240" behindDoc="0" locked="0" layoutInCell="1" allowOverlap="1" wp14:anchorId="593466AB" wp14:editId="7CDDF3FC">
            <wp:simplePos x="0" y="0"/>
            <wp:positionH relativeFrom="column">
              <wp:posOffset>-114592</wp:posOffset>
            </wp:positionH>
            <wp:positionV relativeFrom="paragraph">
              <wp:posOffset>61479</wp:posOffset>
            </wp:positionV>
            <wp:extent cx="1762055" cy="553572"/>
            <wp:effectExtent l="0" t="0" r="3810" b="0"/>
            <wp:wrapNone/>
            <wp:docPr id="181904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40835" name="Picture 181904083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8" t="37234" r="14584" b="47628"/>
                    <a:stretch/>
                  </pic:blipFill>
                  <pic:spPr bwMode="auto">
                    <a:xfrm>
                      <a:off x="0" y="0"/>
                      <a:ext cx="1762055" cy="55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6404E" w:rsidRPr="007D64B1" w:rsidSect="00487A9D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8C026" w14:textId="77777777" w:rsidR="00521A12" w:rsidRDefault="00521A12" w:rsidP="00204058">
      <w:pPr>
        <w:spacing w:after="0" w:line="240" w:lineRule="auto"/>
      </w:pPr>
      <w:r>
        <w:separator/>
      </w:r>
    </w:p>
  </w:endnote>
  <w:endnote w:type="continuationSeparator" w:id="0">
    <w:p w14:paraId="35F077AD" w14:textId="77777777" w:rsidR="00521A12" w:rsidRDefault="00521A12" w:rsidP="00204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">
    <w:altName w:val="Calibri"/>
    <w:panose1 w:val="020B0604020202020204"/>
    <w:charset w:val="00"/>
    <w:family w:val="auto"/>
    <w:pitch w:val="variable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2F69A" w14:textId="77777777" w:rsidR="00521A12" w:rsidRDefault="00521A12" w:rsidP="00204058">
      <w:pPr>
        <w:spacing w:after="0" w:line="240" w:lineRule="auto"/>
      </w:pPr>
      <w:r>
        <w:separator/>
      </w:r>
    </w:p>
  </w:footnote>
  <w:footnote w:type="continuationSeparator" w:id="0">
    <w:p w14:paraId="3BFC9B07" w14:textId="77777777" w:rsidR="00521A12" w:rsidRDefault="00521A12" w:rsidP="002040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DC252" w14:textId="77777777" w:rsidR="00204058" w:rsidRDefault="007D64B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0AC8F08" wp14:editId="56F81480">
              <wp:simplePos x="0" y="0"/>
              <wp:positionH relativeFrom="column">
                <wp:posOffset>-577850</wp:posOffset>
              </wp:positionH>
              <wp:positionV relativeFrom="paragraph">
                <wp:posOffset>9332595</wp:posOffset>
              </wp:positionV>
              <wp:extent cx="6849110" cy="0"/>
              <wp:effectExtent l="12700" t="12700" r="0" b="0"/>
              <wp:wrapNone/>
              <wp:docPr id="486124791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H="1">
                        <a:off x="0" y="0"/>
                        <a:ext cx="684911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CE88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45.5pt;margin-top:734.85pt;width:539.3pt;height:0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" strokeweight="1.5pt">
              <o:lock v:ext="edit" shapetype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7728" behindDoc="1" locked="0" layoutInCell="1" allowOverlap="1" wp14:anchorId="0637503D" wp14:editId="130DF08E">
          <wp:simplePos x="0" y="0"/>
          <wp:positionH relativeFrom="page">
            <wp:posOffset>175895</wp:posOffset>
          </wp:positionH>
          <wp:positionV relativeFrom="paragraph">
            <wp:posOffset>9383395</wp:posOffset>
          </wp:positionV>
          <wp:extent cx="7168515" cy="607060"/>
          <wp:effectExtent l="0" t="0" r="0" b="0"/>
          <wp:wrapNone/>
          <wp:docPr id="2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4" t="90967" r="3886" b="3539"/>
                  <a:stretch>
                    <a:fillRect/>
                  </a:stretch>
                </pic:blipFill>
                <pic:spPr bwMode="auto">
                  <a:xfrm>
                    <a:off x="0" y="0"/>
                    <a:ext cx="7168515" cy="6070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1" locked="0" layoutInCell="1" allowOverlap="1" wp14:anchorId="18D23A80" wp14:editId="541AFBD8">
          <wp:simplePos x="0" y="0"/>
          <wp:positionH relativeFrom="column">
            <wp:posOffset>-32385</wp:posOffset>
          </wp:positionH>
          <wp:positionV relativeFrom="paragraph">
            <wp:posOffset>-124460</wp:posOffset>
          </wp:positionV>
          <wp:extent cx="1561465" cy="1017905"/>
          <wp:effectExtent l="0" t="0" r="0" b="0"/>
          <wp:wrapNone/>
          <wp:docPr id="1" name="Picture 1" descr="Description: MMR logo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MMR logo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101" r="10406" b="35880"/>
                  <a:stretch>
                    <a:fillRect/>
                  </a:stretch>
                </pic:blipFill>
                <pic:spPr bwMode="auto">
                  <a:xfrm>
                    <a:off x="0" y="0"/>
                    <a:ext cx="1561465" cy="10179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51C"/>
    <w:rsid w:val="000C7C2A"/>
    <w:rsid w:val="000E6B2D"/>
    <w:rsid w:val="00204058"/>
    <w:rsid w:val="0026404E"/>
    <w:rsid w:val="00323E10"/>
    <w:rsid w:val="003B6E26"/>
    <w:rsid w:val="003F09DA"/>
    <w:rsid w:val="004135C6"/>
    <w:rsid w:val="00487A9D"/>
    <w:rsid w:val="004A6C7D"/>
    <w:rsid w:val="004C0F83"/>
    <w:rsid w:val="004D5CD9"/>
    <w:rsid w:val="004F5DD6"/>
    <w:rsid w:val="00521A12"/>
    <w:rsid w:val="00537076"/>
    <w:rsid w:val="005763D2"/>
    <w:rsid w:val="0059557B"/>
    <w:rsid w:val="00597799"/>
    <w:rsid w:val="005A238C"/>
    <w:rsid w:val="00623057"/>
    <w:rsid w:val="0066333C"/>
    <w:rsid w:val="007D64B1"/>
    <w:rsid w:val="007E5767"/>
    <w:rsid w:val="00B1530A"/>
    <w:rsid w:val="00B707B4"/>
    <w:rsid w:val="00BA624E"/>
    <w:rsid w:val="00BB4006"/>
    <w:rsid w:val="00CA6FE7"/>
    <w:rsid w:val="00D33166"/>
    <w:rsid w:val="00D3368B"/>
    <w:rsid w:val="00DC18CF"/>
    <w:rsid w:val="00E0651C"/>
    <w:rsid w:val="00EF208D"/>
    <w:rsid w:val="00F0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4CBE1"/>
  <w15:chartTrackingRefBased/>
  <w15:docId w15:val="{B15AD3BA-2019-F94F-B7E3-2739DDB6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6C7D"/>
    <w:pPr>
      <w:bidi/>
      <w:spacing w:after="200" w:line="276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C7D"/>
    <w:pPr>
      <w:bidi w:val="0"/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20405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20405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0405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04058"/>
    <w:rPr>
      <w:sz w:val="22"/>
      <w:szCs w:val="22"/>
    </w:rPr>
  </w:style>
  <w:style w:type="paragraph" w:customStyle="1" w:styleId="Standard">
    <w:name w:val="Standard"/>
    <w:rsid w:val="007D64B1"/>
    <w:pPr>
      <w:suppressAutoHyphens/>
      <w:autoSpaceDN w:val="0"/>
      <w:spacing w:after="200" w:line="276" w:lineRule="auto"/>
      <w:textAlignment w:val="baseline"/>
    </w:pPr>
    <w:rPr>
      <w:rFonts w:eastAsia="Lucida Sans Unicode" w:cs="F"/>
      <w:kern w:val="3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585;&#1587;&#1575;&#1604;&#1577;%20&#1575;&#1587;&#1578;&#1575;&#1584;%20&#1605;&#1589;&#1591;&#1601;&#1609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D:\رسالة استاذ مصطفى.dot</Template>
  <TotalTime>0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Momen Noor</cp:lastModifiedBy>
  <cp:revision>2</cp:revision>
  <cp:lastPrinted>2024-07-27T10:26:00Z</cp:lastPrinted>
  <dcterms:created xsi:type="dcterms:W3CDTF">2024-07-27T11:10:00Z</dcterms:created>
  <dcterms:modified xsi:type="dcterms:W3CDTF">2024-07-27T11:10:00Z</dcterms:modified>
</cp:coreProperties>
</file>